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4239" w14:textId="77777777" w:rsidR="00197602" w:rsidRPr="00197602" w:rsidRDefault="00D70344" w:rsidP="00F12D04">
      <w:pPr>
        <w:pStyle w:val="ObjectAnchor"/>
        <w:rPr>
          <w:sz w:val="12"/>
        </w:rPr>
      </w:pPr>
      <w:r>
        <w:rPr>
          <w:lang w:val="en-AU" w:eastAsia="en-AU"/>
        </w:rPr>
        <w:drawing>
          <wp:anchor distT="0" distB="0" distL="114300" distR="114300" simplePos="0" relativeHeight="251663360" behindDoc="0" locked="1" layoutInCell="1" allowOverlap="1" wp14:anchorId="3188AB82" wp14:editId="2623F410">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sidRPr="00197602">
        <w:rPr>
          <w:rFonts w:ascii="Times New Roman"/>
          <w:lang w:val="en-AU" w:eastAsia="en-AU"/>
        </w:rPr>
        <mc:AlternateContent>
          <mc:Choice Requires="wps">
            <w:drawing>
              <wp:anchor distT="0" distB="0" distL="114300" distR="114300" simplePos="0" relativeHeight="251659264" behindDoc="1" locked="1" layoutInCell="1" allowOverlap="1" wp14:anchorId="056340D1" wp14:editId="1D181AD6">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51D61" id="Rectangle 11" o:spid="_x0000_s1026" alt="Decorative"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" fillcolor="#17365d [2415]" stroked="f">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14:paraId="7A4249FF" w14:textId="77777777" w:rsidTr="002719D0">
        <w:tc>
          <w:tcPr>
            <w:tcW w:w="3250" w:type="pct"/>
          </w:tcPr>
          <w:p w14:paraId="62AB563A" w14:textId="2B0761DE" w:rsidR="002719D0" w:rsidRPr="00BE521F" w:rsidRDefault="00000000" w:rsidP="00BE521F">
            <w:pPr>
              <w:pStyle w:val="Title"/>
            </w:pPr>
            <w:sdt>
              <w:sdtPr>
                <w:id w:val="-1448844401"/>
                <w:placeholder>
                  <w:docPart w:val="FB1BA8D4019743489863E632EBDA49D4"/>
                </w:placeholder>
                <w15:appearance w15:val="hidden"/>
              </w:sdtPr>
              <w:sdtContent>
                <w:r w:rsidR="00A6413D">
                  <w:t>PARAGLIDING TRAINING COURSE</w:t>
                </w:r>
              </w:sdtContent>
            </w:sdt>
            <w:r w:rsidR="00B7283D">
              <w:t xml:space="preserve"> </w:t>
            </w:r>
          </w:p>
          <w:p w14:paraId="6217E0E2" w14:textId="77777777" w:rsidR="002719D0" w:rsidRDefault="00000000" w:rsidP="008A3EBD">
            <w:pPr>
              <w:pStyle w:val="Subtitle"/>
            </w:pPr>
            <w:sdt>
              <w:sdtPr>
                <w:id w:val="1020513911"/>
                <w:placeholder>
                  <w:docPart w:val="2ED1F0A592EA4EA29E4B1907EA3E5AED"/>
                </w:placeholder>
                <w:showingPlcHdr/>
                <w15:appearance w15:val="hidden"/>
              </w:sdtPr>
              <w:sdtContent>
                <w:r w:rsidR="00B7283D" w:rsidRPr="00B7283D">
                  <w:t>Your guide to buy or rent</w:t>
                </w:r>
              </w:sdtContent>
            </w:sdt>
            <w:r w:rsidR="00B7283D">
              <w:t xml:space="preserve"> </w:t>
            </w:r>
          </w:p>
          <w:p w14:paraId="491B3AEF" w14:textId="77777777" w:rsidR="002719D0" w:rsidRPr="008A3EBD" w:rsidRDefault="002719D0" w:rsidP="008A3EBD">
            <w:r>
              <w:rPr>
                <w:noProof/>
                <w:lang w:val="en-AU" w:eastAsia="en-AU"/>
              </w:rPr>
              <mc:AlternateContent>
                <mc:Choice Requires="wps">
                  <w:drawing>
                    <wp:inline distT="0" distB="0" distL="0" distR="0" wp14:anchorId="7C0D0C47" wp14:editId="40CA3E1D">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927E92" id="Line 13" o:spid="_x0000_s1026" alt="Decorative" style="visibility:visible;mso-wrap-style:square;mso-left-percent:-10001;mso-top-percent:-10001;mso-position-horizontal:absolute;mso-position-horizontal-relative:char;mso-position-vertical:absolute;mso-position-vertical-relative:line;mso-left-percent:-10001;mso-top-percent:-10001" from="0,0" to="90.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" strokecolor="#231f20" strokeweight="5pt">
                      <w10:anchorlock/>
                    </v:line>
                  </w:pict>
                </mc:Fallback>
              </mc:AlternateContent>
            </w:r>
          </w:p>
        </w:tc>
        <w:tc>
          <w:tcPr>
            <w:tcW w:w="333" w:type="pct"/>
          </w:tcPr>
          <w:p w14:paraId="34B0ADD4" w14:textId="77777777" w:rsidR="002719D0" w:rsidRDefault="002719D0"/>
        </w:tc>
        <w:tc>
          <w:tcPr>
            <w:tcW w:w="1417" w:type="pct"/>
          </w:tcPr>
          <w:p w14:paraId="79097108" w14:textId="77777777" w:rsidR="002719D0" w:rsidRDefault="00000000" w:rsidP="008F2B7D">
            <w:pPr>
              <w:pStyle w:val="TopicDescription"/>
            </w:pPr>
            <w:sdt>
              <w:sdtPr>
                <w:id w:val="-2014445731"/>
                <w:placeholder>
                  <w:docPart w:val="8251DA10C3A146DB85BB2AA682DFE8C6"/>
                </w:placeholder>
                <w:showingPlcHdr/>
                <w15:appearance w15:val="hidden"/>
              </w:sdtPr>
              <w:sdtContent>
                <w:r w:rsidR="00B7283D" w:rsidRPr="00B7283D">
                  <w:t>OCTOBER / 20XX / ISSUE #10</w:t>
                </w:r>
              </w:sdtContent>
            </w:sdt>
            <w:r w:rsidR="00B7283D">
              <w:t xml:space="preserve"> </w:t>
            </w:r>
          </w:p>
        </w:tc>
      </w:tr>
      <w:tr w:rsidR="002719D0" w14:paraId="2637B083" w14:textId="77777777" w:rsidTr="002719D0">
        <w:trPr>
          <w:trHeight w:val="5904"/>
        </w:trPr>
        <w:tc>
          <w:tcPr>
            <w:tcW w:w="3250" w:type="pct"/>
          </w:tcPr>
          <w:p w14:paraId="5C1DB2D9" w14:textId="77777777" w:rsidR="002719D0" w:rsidRPr="002719D0" w:rsidRDefault="002719D0" w:rsidP="002719D0"/>
        </w:tc>
        <w:tc>
          <w:tcPr>
            <w:tcW w:w="333" w:type="pct"/>
          </w:tcPr>
          <w:p w14:paraId="7A63085E" w14:textId="77777777" w:rsidR="002719D0" w:rsidRDefault="002719D0" w:rsidP="002719D0"/>
        </w:tc>
        <w:tc>
          <w:tcPr>
            <w:tcW w:w="1417" w:type="pct"/>
          </w:tcPr>
          <w:p w14:paraId="444500AC" w14:textId="77777777" w:rsidR="002719D0" w:rsidRDefault="002719D0" w:rsidP="002719D0"/>
        </w:tc>
      </w:tr>
      <w:tr w:rsidR="00AD2E65" w14:paraId="3CBE6BF8" w14:textId="77777777" w:rsidTr="00AD2E65">
        <w:trPr>
          <w:trHeight w:val="1008"/>
        </w:trPr>
        <w:tc>
          <w:tcPr>
            <w:tcW w:w="3250" w:type="pct"/>
            <w:vMerge w:val="restart"/>
          </w:tcPr>
          <w:p w14:paraId="417B45E4" w14:textId="77777777" w:rsidR="00AD2E65" w:rsidRPr="002719D0" w:rsidRDefault="00000000" w:rsidP="002719D0">
            <w:pPr>
              <w:pStyle w:val="Heading1"/>
            </w:pPr>
            <w:sdt>
              <w:sdtPr>
                <w:id w:val="152189379"/>
                <w:placeholder>
                  <w:docPart w:val="19492D7634B748DAB283FB72CA223ADF"/>
                </w:placeholder>
                <w:showingPlcHdr/>
                <w15:appearance w15:val="hidden"/>
              </w:sdtPr>
              <w:sdtContent>
                <w:r w:rsidR="00B7283D" w:rsidRPr="00B7283D">
                  <w:t>Ready to settle?</w:t>
                </w:r>
              </w:sdtContent>
            </w:sdt>
            <w:r w:rsidR="00B7283D">
              <w:t xml:space="preserve"> </w:t>
            </w:r>
          </w:p>
          <w:p w14:paraId="31350D6D" w14:textId="77777777" w:rsidR="00AD2E65" w:rsidRDefault="00000000" w:rsidP="002719D0">
            <w:pPr>
              <w:pStyle w:val="Byline"/>
            </w:pPr>
            <w:sdt>
              <w:sdtPr>
                <w:id w:val="953295860"/>
                <w:placeholder>
                  <w:docPart w:val="13359AB1747A4B83A3AEDBF603D35103"/>
                </w:placeholder>
                <w:showingPlcHdr/>
                <w15:appearance w15:val="hidden"/>
              </w:sdtPr>
              <w:sdtContent>
                <w:r w:rsidR="00B7283D" w:rsidRPr="00B7283D">
                  <w:t>By Peyton Davis</w:t>
                </w:r>
              </w:sdtContent>
            </w:sdt>
            <w:r w:rsidR="00B7283D">
              <w:t xml:space="preserve"> </w:t>
            </w:r>
          </w:p>
          <w:sdt>
            <w:sdtPr>
              <w:id w:val="445277527"/>
              <w:placeholder>
                <w:docPart w:val="9654081AABE44AB8B11E895DDC5C045C"/>
              </w:placeholder>
              <w:showingPlcHdr/>
              <w15:appearance w15:val="hidden"/>
            </w:sdtPr>
            <w:sdtContent>
              <w:p w14:paraId="5B50E104" w14:textId="77777777" w:rsidR="00B7283D" w:rsidRPr="00B7283D" w:rsidRDefault="00B7283D"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48D54F2A" w14:textId="77777777" w:rsidR="00B7283D" w:rsidRPr="00B7283D" w:rsidRDefault="00B7283D"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14:paraId="3A4AC9A3" w14:textId="77777777" w:rsidR="00AD2E65" w:rsidRPr="002719D0" w:rsidRDefault="00B7283D" w:rsidP="00B7283D">
                <w:r w:rsidRPr="00B7283D">
                  <w:t>Newsletters are periodicals used to advertise or update your subscribers with information about your product or blog. Type the content of your newsletter here.</w:t>
                </w:r>
              </w:p>
            </w:sdtContent>
          </w:sdt>
        </w:tc>
        <w:tc>
          <w:tcPr>
            <w:tcW w:w="333" w:type="pct"/>
            <w:vMerge w:val="restart"/>
          </w:tcPr>
          <w:p w14:paraId="622641B6" w14:textId="77777777" w:rsidR="00AD2E65" w:rsidRDefault="00AD2E65" w:rsidP="00197602"/>
        </w:tc>
        <w:tc>
          <w:tcPr>
            <w:tcW w:w="1417" w:type="pct"/>
            <w:vAlign w:val="center"/>
          </w:tcPr>
          <w:p w14:paraId="70B3D89A" w14:textId="77777777" w:rsidR="00AD2E65" w:rsidRPr="00BE521F" w:rsidRDefault="00000000" w:rsidP="00BE521F">
            <w:pPr>
              <w:pStyle w:val="TOCHeading"/>
            </w:pPr>
            <w:sdt>
              <w:sdtPr>
                <w:id w:val="-127868471"/>
                <w:placeholder>
                  <w:docPart w:val="1157D9DB421F43F1A82E527F4209A722"/>
                </w:placeholder>
                <w:showingPlcHdr/>
                <w15:appearance w15:val="hidden"/>
              </w:sdtPr>
              <w:sdtContent>
                <w:r w:rsidR="00B7283D" w:rsidRPr="00B7283D">
                  <w:t>What’s New</w:t>
                </w:r>
              </w:sdtContent>
            </w:sdt>
            <w:r w:rsidR="00B7283D">
              <w:t xml:space="preserve"> </w:t>
            </w:r>
          </w:p>
          <w:p w14:paraId="3E8984F4" w14:textId="77777777" w:rsidR="00AD2E65" w:rsidRDefault="00AD2E65" w:rsidP="00AD2E65">
            <w:pPr>
              <w:pStyle w:val="TOCHeading"/>
            </w:pPr>
            <w:r>
              <w:rPr>
                <w:noProof/>
                <w:lang w:val="en-AU" w:eastAsia="en-AU"/>
              </w:rPr>
              <mc:AlternateContent>
                <mc:Choice Requires="wps">
                  <w:drawing>
                    <wp:inline distT="0" distB="0" distL="0" distR="0" wp14:anchorId="13F921B4" wp14:editId="6B744DC8">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567E66B" id="Line 9" o:spid="_x0000_s1026" alt="Decorative" style="visibility:visible;mso-wrap-style:square;mso-left-percent:-10001;mso-top-percent:-10001;mso-position-horizontal:absolute;mso-position-horizontal-relative:char;mso-position-vertical:absolute;mso-position-vertical-relative:line;mso-left-percent:-10001;mso-top-percent:-10001" from="0,0" to="1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" strokecolor="#231f20" strokeweight="2pt">
                      <w10:anchorlock/>
                    </v:line>
                  </w:pict>
                </mc:Fallback>
              </mc:AlternateContent>
            </w:r>
          </w:p>
        </w:tc>
      </w:tr>
      <w:tr w:rsidR="00AD2E65" w14:paraId="58CA777C" w14:textId="77777777" w:rsidTr="00AD2E65">
        <w:trPr>
          <w:trHeight w:val="2700"/>
        </w:trPr>
        <w:tc>
          <w:tcPr>
            <w:tcW w:w="3250" w:type="pct"/>
            <w:vMerge/>
          </w:tcPr>
          <w:p w14:paraId="7040CF13" w14:textId="77777777" w:rsidR="00AD2E65" w:rsidRPr="002719D0" w:rsidRDefault="00AD2E65" w:rsidP="002719D0">
            <w:pPr>
              <w:pStyle w:val="Heading1"/>
            </w:pPr>
          </w:p>
        </w:tc>
        <w:tc>
          <w:tcPr>
            <w:tcW w:w="333" w:type="pct"/>
            <w:vMerge/>
          </w:tcPr>
          <w:p w14:paraId="0154FEC6" w14:textId="77777777" w:rsidR="00AD2E65" w:rsidRDefault="00AD2E65" w:rsidP="00197602"/>
        </w:tc>
        <w:tc>
          <w:tcPr>
            <w:tcW w:w="1417" w:type="pct"/>
            <w:tcMar>
              <w:left w:w="173" w:type="dxa"/>
              <w:right w:w="173" w:type="dxa"/>
            </w:tcMar>
          </w:tcPr>
          <w:p w14:paraId="34BE9094" w14:textId="77777777" w:rsidR="00AD2E65" w:rsidRDefault="00000000" w:rsidP="00AD2E65">
            <w:pPr>
              <w:pStyle w:val="TopicTitle"/>
            </w:pPr>
            <w:sdt>
              <w:sdtPr>
                <w:id w:val="-547690056"/>
                <w:placeholder>
                  <w:docPart w:val="A90837E85C9D41BCA134A402FA06B9AE"/>
                </w:placeholder>
                <w:showingPlcHdr/>
                <w15:appearance w15:val="hidden"/>
              </w:sdtPr>
              <w:sdtContent>
                <w:r w:rsidR="00B7283D" w:rsidRPr="00B7283D">
                  <w:t>TAKE A LOOK INSIDE</w:t>
                </w:r>
              </w:sdtContent>
            </w:sdt>
            <w:r w:rsidR="00B7283D">
              <w:t xml:space="preserve"> </w:t>
            </w:r>
          </w:p>
          <w:p w14:paraId="0DBD3C69" w14:textId="77777777" w:rsidR="00AD2E65" w:rsidRPr="00C77147" w:rsidRDefault="00000000" w:rsidP="00AD2E65">
            <w:pPr>
              <w:pStyle w:val="TopicDescription"/>
            </w:pPr>
            <w:sdt>
              <w:sdtPr>
                <w:id w:val="863630194"/>
                <w:placeholder>
                  <w:docPart w:val="0D46308FA5B2443A9AEFEF4FDA61F9D8"/>
                </w:placeholder>
                <w:showingPlcHdr/>
                <w15:appearance w15:val="hidden"/>
              </w:sdtPr>
              <w:sdtContent>
                <w:r w:rsidR="00B7283D" w:rsidRPr="00B7283D">
                  <w:t>Add description text here to get your subscribers interested in your topic</w:t>
                </w:r>
              </w:sdtContent>
            </w:sdt>
            <w:r w:rsidR="00B7283D">
              <w:t xml:space="preserve"> </w:t>
            </w:r>
          </w:p>
          <w:p w14:paraId="2FC3416E" w14:textId="77777777" w:rsidR="00AD2E65" w:rsidRDefault="00000000" w:rsidP="00AD2E65">
            <w:pPr>
              <w:pStyle w:val="TopicTitle"/>
            </w:pPr>
            <w:sdt>
              <w:sdtPr>
                <w:id w:val="-127320585"/>
                <w:placeholder>
                  <w:docPart w:val="8C5140759F584D999798368DB29FF03F"/>
                </w:placeholder>
                <w:showingPlcHdr/>
                <w15:appearance w15:val="hidden"/>
              </w:sdtPr>
              <w:sdtContent>
                <w:r w:rsidR="00B7283D" w:rsidRPr="00B7283D">
                  <w:t>PROPERTY TRENDS</w:t>
                </w:r>
              </w:sdtContent>
            </w:sdt>
            <w:r w:rsidR="00B7283D">
              <w:t xml:space="preserve"> </w:t>
            </w:r>
          </w:p>
          <w:p w14:paraId="70B1DA68" w14:textId="77777777" w:rsidR="00AD2E65" w:rsidRDefault="00000000" w:rsidP="00AD2E65">
            <w:pPr>
              <w:pStyle w:val="TopicDescription"/>
            </w:pPr>
            <w:sdt>
              <w:sdtPr>
                <w:id w:val="161511961"/>
                <w:placeholder>
                  <w:docPart w:val="4D2E2686B1F4464BB6BD6FE497C4DE62"/>
                </w:placeholder>
                <w:showingPlcHdr/>
                <w15:appearance w15:val="hidden"/>
              </w:sdtPr>
              <w:sdtContent>
                <w:r w:rsidR="00B7283D" w:rsidRPr="00B7283D">
                  <w:t>Add description text here to get your subscribers interested in your topic</w:t>
                </w:r>
              </w:sdtContent>
            </w:sdt>
          </w:p>
          <w:p w14:paraId="7214CE3D" w14:textId="77777777" w:rsidR="00AD2E65" w:rsidRPr="00C77147" w:rsidRDefault="00000000" w:rsidP="00AD2E65">
            <w:pPr>
              <w:pStyle w:val="TopicTitle"/>
            </w:pPr>
            <w:sdt>
              <w:sdtPr>
                <w:id w:val="-1794044444"/>
                <w:placeholder>
                  <w:docPart w:val="573F10A57A5948198495E7B0710EFC7E"/>
                </w:placeholder>
                <w:showingPlcHdr/>
                <w15:appearance w15:val="hidden"/>
              </w:sdtPr>
              <w:sdtContent>
                <w:r w:rsidR="00B7283D" w:rsidRPr="00B7283D">
                  <w:t>ARE YOU READY TO LIST?</w:t>
                </w:r>
              </w:sdtContent>
            </w:sdt>
            <w:r w:rsidR="00B7283D">
              <w:t xml:space="preserve"> </w:t>
            </w:r>
          </w:p>
          <w:p w14:paraId="2338E589" w14:textId="77777777" w:rsidR="00AD2E65" w:rsidRDefault="00000000" w:rsidP="00AD2E65">
            <w:pPr>
              <w:pStyle w:val="TopicDescription"/>
            </w:pPr>
            <w:sdt>
              <w:sdtPr>
                <w:id w:val="-1633009460"/>
                <w:placeholder>
                  <w:docPart w:val="718F391599434D7A915FFE22AD7089B2"/>
                </w:placeholder>
                <w:showingPlcHdr/>
                <w15:appearance w15:val="hidden"/>
              </w:sdtPr>
              <w:sdtContent>
                <w:r w:rsidR="00B7283D" w:rsidRPr="00B7283D">
                  <w:t>Add description text here to get your subscribers interested in your topic</w:t>
                </w:r>
              </w:sdtContent>
            </w:sdt>
          </w:p>
        </w:tc>
      </w:tr>
    </w:tbl>
    <w:p w14:paraId="6A56AB28" w14:textId="77777777" w:rsidR="00197602" w:rsidRDefault="00197602" w:rsidP="002719D0">
      <w:pPr>
        <w:pStyle w:val="NoSpacing"/>
      </w:pPr>
    </w:p>
    <w:p w14:paraId="19F118F1" w14:textId="77777777" w:rsidR="00197602" w:rsidRDefault="00197602" w:rsidP="002719D0">
      <w:pPr>
        <w:pStyle w:val="NoSpacing"/>
        <w:sectPr w:rsidR="00197602" w:rsidSect="007D0E86">
          <w:pgSz w:w="12240" w:h="15840"/>
          <w:pgMar w:top="720" w:right="720" w:bottom="360" w:left="720" w:header="0" w:footer="0" w:gutter="0"/>
          <w:cols w:space="720"/>
          <w:docGrid w:linePitch="360"/>
        </w:sectPr>
      </w:pPr>
    </w:p>
    <w:p w14:paraId="51568F3F" w14:textId="77777777" w:rsidR="00197602" w:rsidRDefault="00624FC0" w:rsidP="00624FC0">
      <w:pPr>
        <w:pStyle w:val="ObjectAnchor"/>
      </w:pPr>
      <w:r>
        <w:rPr>
          <w:spacing w:val="40"/>
          <w:lang w:val="en-AU" w:eastAsia="en-AU"/>
        </w:rPr>
        <w:lastRenderedPageBreak/>
        <w:drawing>
          <wp:anchor distT="0" distB="0" distL="114300" distR="114300" simplePos="0" relativeHeight="251665408" behindDoc="0" locked="1" layoutInCell="1" allowOverlap="1" wp14:anchorId="35BE5A8E" wp14:editId="771973E3">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anchorId="75D7E7E0" wp14:editId="29BDA51F">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1AC4C" id="Rectangle 4" o:spid="_x0000_s1026" alt="Decorative"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" fillcolor="#17365d [2415]" stroked="f">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14:paraId="5CAB250D" w14:textId="77777777" w:rsidTr="00B97E24">
        <w:trPr>
          <w:trHeight w:val="11115"/>
        </w:trPr>
        <w:tc>
          <w:tcPr>
            <w:tcW w:w="5940" w:type="dxa"/>
            <w:gridSpan w:val="2"/>
          </w:tcPr>
          <w:p w14:paraId="00C2387C" w14:textId="77777777" w:rsidR="00624FC0" w:rsidRDefault="00000000" w:rsidP="00624FC0">
            <w:pPr>
              <w:pStyle w:val="Heading1"/>
            </w:pPr>
            <w:sdt>
              <w:sdtPr>
                <w:id w:val="498850335"/>
                <w:placeholder>
                  <w:docPart w:val="62FE50E6C1244AC38914A67CB5FB84CE"/>
                </w:placeholder>
                <w:showingPlcHdr/>
                <w15:appearance w15:val="hidden"/>
              </w:sdtPr>
              <w:sdtContent>
                <w:r w:rsidR="00DD692E" w:rsidRPr="00DD692E">
                  <w:t>Take a look inside</w:t>
                </w:r>
              </w:sdtContent>
            </w:sdt>
            <w:r w:rsidR="00DD692E">
              <w:t xml:space="preserve"> </w:t>
            </w:r>
          </w:p>
          <w:p w14:paraId="35FDA34C" w14:textId="77777777" w:rsidR="00624FC0" w:rsidRPr="00BE521F" w:rsidRDefault="00000000" w:rsidP="00BE521F">
            <w:pPr>
              <w:pStyle w:val="Byline"/>
            </w:pPr>
            <w:sdt>
              <w:sdtPr>
                <w:id w:val="-1224750073"/>
                <w:placeholder>
                  <w:docPart w:val="149D9D5607A644F4824107B59686B23B"/>
                </w:placeholder>
                <w:showingPlcHdr/>
                <w15:appearance w15:val="hidden"/>
              </w:sdtPr>
              <w:sdtContent>
                <w:r w:rsidR="00DD692E" w:rsidRPr="00DD692E">
                  <w:t>By Kemen Ikaztegieta</w:t>
                </w:r>
              </w:sdtContent>
            </w:sdt>
            <w:r w:rsidR="00DD692E">
              <w:t xml:space="preserve"> </w:t>
            </w:r>
          </w:p>
          <w:sdt>
            <w:sdtPr>
              <w:id w:val="-209732386"/>
              <w:placeholder>
                <w:docPart w:val="90C275011FAF41DCA84169827031D4E0"/>
              </w:placeholder>
              <w:showingPlcHdr/>
              <w15:appearance w15:val="hidden"/>
            </w:sdtPr>
            <w:sdtContent>
              <w:p w14:paraId="5E6E6191"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4BA1DD81" w14:textId="77777777" w:rsidR="00DD692E" w:rsidRPr="00DD692E" w:rsidRDefault="00DD692E"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14:paraId="1BBB71EF" w14:textId="77777777" w:rsidR="00624FC0" w:rsidRDefault="00DD692E" w:rsidP="00DD692E">
                <w:r w:rsidRPr="00DD692E">
                  <w:t>Newsletters are periodicals use to advertise or update your subscribers with information about your product or blog. Type the content of your newsletter here.</w:t>
                </w:r>
              </w:p>
            </w:sdtContent>
          </w:sdt>
        </w:tc>
        <w:tc>
          <w:tcPr>
            <w:tcW w:w="810" w:type="dxa"/>
          </w:tcPr>
          <w:p w14:paraId="010EB006" w14:textId="77777777" w:rsidR="00624FC0" w:rsidRPr="00624FC0" w:rsidRDefault="00624FC0" w:rsidP="00624FC0"/>
        </w:tc>
        <w:tc>
          <w:tcPr>
            <w:tcW w:w="4050" w:type="dxa"/>
          </w:tcPr>
          <w:p w14:paraId="2B83939F" w14:textId="77777777" w:rsidR="00624FC0" w:rsidRPr="00624FC0" w:rsidRDefault="00000000" w:rsidP="00624FC0">
            <w:pPr>
              <w:pStyle w:val="Heading2"/>
            </w:pPr>
            <w:sdt>
              <w:sdtPr>
                <w:id w:val="1176769759"/>
                <w:placeholder>
                  <w:docPart w:val="E2A4EB69C1D748F382EC7C6094D15A3F"/>
                </w:placeholder>
                <w:showingPlcHdr/>
                <w15:appearance w15:val="hidden"/>
              </w:sdtPr>
              <w:sdtContent>
                <w:r w:rsidR="00DD692E" w:rsidRPr="00DD692E">
                  <w:t>Property trends</w:t>
                </w:r>
              </w:sdtContent>
            </w:sdt>
            <w:r w:rsidR="00DD692E">
              <w:t xml:space="preserve"> </w:t>
            </w:r>
          </w:p>
          <w:p w14:paraId="71C31280" w14:textId="77777777" w:rsidR="00624FC0" w:rsidRDefault="00000000" w:rsidP="00624FC0">
            <w:pPr>
              <w:pStyle w:val="Byline"/>
            </w:pPr>
            <w:sdt>
              <w:sdtPr>
                <w:id w:val="258884692"/>
                <w:placeholder>
                  <w:docPart w:val="FE5C544D84D84A8EA56E9609EEFFDAF2"/>
                </w:placeholder>
                <w:showingPlcHdr/>
                <w15:appearance w15:val="hidden"/>
              </w:sdtPr>
              <w:sdtContent>
                <w:r w:rsidR="00DD692E" w:rsidRPr="00DD692E">
                  <w:t>By Vanja Jovanovic</w:t>
                </w:r>
              </w:sdtContent>
            </w:sdt>
            <w:r w:rsidR="00DD692E">
              <w:t xml:space="preserve"> </w:t>
            </w:r>
          </w:p>
          <w:p w14:paraId="63A9B8BD" w14:textId="77777777" w:rsidR="00624FC0" w:rsidRDefault="00624FC0" w:rsidP="00197602">
            <w:r>
              <w:rPr>
                <w:noProof/>
                <w:lang w:val="en-AU" w:eastAsia="en-AU"/>
              </w:rPr>
              <w:drawing>
                <wp:inline distT="0" distB="0" distL="0" distR="0" wp14:anchorId="56E036D5" wp14:editId="3D6AB2BB">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1FA60631E256452EAF407943255D9183"/>
              </w:placeholder>
              <w:showingPlcHdr/>
              <w15:appearance w15:val="hidden"/>
            </w:sdtPr>
            <w:sdtContent>
              <w:p w14:paraId="0121130A"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6CE41B15" w14:textId="77777777" w:rsidR="00DD692E" w:rsidRPr="00DD692E" w:rsidRDefault="00DD692E" w:rsidP="00DD692E">
                <w:r w:rsidRPr="00DD692E">
                  <w:t xml:space="preserve">Newsletters are periodicals used to advertise or update your subscribers with information about your product or blog. Type the content of your newsletter here. </w:t>
                </w:r>
              </w:p>
              <w:p w14:paraId="05EFD42B" w14:textId="77777777" w:rsidR="00624FC0" w:rsidRDefault="00DD692E" w:rsidP="00DD692E">
                <w:r w:rsidRPr="00DD692E">
                  <w:t>Newsletters are periodicals used to advertise or update your subscribers with information about your product or blog. Type the content of your newsletter here.</w:t>
                </w:r>
              </w:p>
            </w:sdtContent>
          </w:sdt>
        </w:tc>
      </w:tr>
      <w:tr w:rsidR="00624FC0" w14:paraId="5C6B4033" w14:textId="77777777" w:rsidTr="00BE521F">
        <w:tc>
          <w:tcPr>
            <w:tcW w:w="2790" w:type="dxa"/>
            <w:shd w:val="clear" w:color="auto" w:fill="EAF1DD" w:themeFill="accent3" w:themeFillTint="33"/>
            <w:tcMar>
              <w:top w:w="86" w:type="dxa"/>
              <w:left w:w="216" w:type="dxa"/>
              <w:bottom w:w="115" w:type="dxa"/>
              <w:right w:w="216" w:type="dxa"/>
            </w:tcMar>
          </w:tcPr>
          <w:p w14:paraId="2CB93CBD" w14:textId="77777777" w:rsidR="00624FC0" w:rsidRDefault="00000000" w:rsidP="00DD692E">
            <w:pPr>
              <w:pStyle w:val="Heading2"/>
            </w:pPr>
            <w:sdt>
              <w:sdtPr>
                <w:id w:val="-757056176"/>
                <w:placeholder>
                  <w:docPart w:val="263371873A704E4D80752E3F4715821D"/>
                </w:placeholder>
                <w:showingPlcHdr/>
                <w15:appearance w15:val="hidden"/>
              </w:sdtPr>
              <w:sdtContent>
                <w:r w:rsidR="00DD692E" w:rsidRPr="00DD692E">
                  <w:rPr>
                    <w:rStyle w:val="PlaceholderText"/>
                    <w:color w:val="auto"/>
                  </w:rPr>
                  <w:t xml:space="preserve">Are you </w:t>
                </w:r>
                <w:r w:rsidR="00DD692E">
                  <w:rPr>
                    <w:rStyle w:val="PlaceholderText"/>
                    <w:color w:val="auto"/>
                  </w:rPr>
                  <w:br/>
                </w:r>
                <w:r w:rsidR="00DD692E" w:rsidRPr="00DD692E">
                  <w:rPr>
                    <w:rStyle w:val="PlaceholderText"/>
                    <w:color w:val="auto"/>
                  </w:rPr>
                  <w:t>ready to list?</w:t>
                </w:r>
              </w:sdtContent>
            </w:sdt>
            <w:r w:rsidR="00DD692E">
              <w:t xml:space="preserve"> </w:t>
            </w:r>
          </w:p>
          <w:p w14:paraId="595BF068" w14:textId="77777777" w:rsidR="00624FC0" w:rsidRDefault="00000000" w:rsidP="00BE521F">
            <w:pPr>
              <w:pStyle w:val="Byline"/>
            </w:pPr>
            <w:sdt>
              <w:sdtPr>
                <w:id w:val="-1103487793"/>
                <w:placeholder>
                  <w:docPart w:val="AE0493C3235C49128B83FE16A5EFA084"/>
                </w:placeholder>
                <w:showingPlcHdr/>
                <w15:appearance w15:val="hidden"/>
              </w:sdtPr>
              <w:sdtContent>
                <w:r w:rsidR="00DD692E" w:rsidRP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8D57F0A51CAA4330A7B0214FEB473B3A"/>
              </w:placeholder>
              <w:showingPlcHdr/>
              <w15:appearance w15:val="hidden"/>
            </w:sdtPr>
            <w:sdtContent>
              <w:p w14:paraId="3722A624" w14:textId="77777777" w:rsidR="004C3F43" w:rsidRPr="00DD692E" w:rsidRDefault="004C3F43"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474C7D2F" w14:textId="77777777" w:rsidR="00624FC0" w:rsidRDefault="004C3F43" w:rsidP="004C3F43">
                <w:r w:rsidRPr="00DD692E">
                  <w:t xml:space="preserve">Newsletters are periodicals used to advertise or update your subscribers with information about your product or blog. Type the content of your newsletter here. </w:t>
                </w:r>
              </w:p>
            </w:sdtContent>
          </w:sdt>
        </w:tc>
      </w:tr>
    </w:tbl>
    <w:p w14:paraId="198AD359" w14:textId="77777777" w:rsidR="00197602" w:rsidRDefault="00197602" w:rsidP="00B97E24">
      <w:pPr>
        <w:pStyle w:val="ObjectAnchor"/>
      </w:pPr>
    </w:p>
    <w:sectPr w:rsidR="00197602" w:rsidSect="007D0E86">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80907" w14:textId="77777777" w:rsidR="00B144D8" w:rsidRDefault="00B144D8" w:rsidP="002719D0">
      <w:pPr>
        <w:spacing w:before="0" w:line="240" w:lineRule="auto"/>
      </w:pPr>
      <w:r>
        <w:separator/>
      </w:r>
    </w:p>
  </w:endnote>
  <w:endnote w:type="continuationSeparator" w:id="0">
    <w:p w14:paraId="07A0CE51" w14:textId="77777777" w:rsidR="00B144D8" w:rsidRDefault="00B144D8"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Next LT Pro Medium">
    <w:altName w:val="Calibri"/>
    <w:panose1 w:val="00000000000000000000"/>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9F25" w14:textId="77777777" w:rsidR="00B144D8" w:rsidRDefault="00B144D8" w:rsidP="002719D0">
      <w:pPr>
        <w:spacing w:before="0" w:line="240" w:lineRule="auto"/>
      </w:pPr>
      <w:r>
        <w:separator/>
      </w:r>
    </w:p>
  </w:footnote>
  <w:footnote w:type="continuationSeparator" w:id="0">
    <w:p w14:paraId="512E75AD" w14:textId="77777777" w:rsidR="00B144D8" w:rsidRDefault="00B144D8"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3D"/>
    <w:rsid w:val="00045C6E"/>
    <w:rsid w:val="00173358"/>
    <w:rsid w:val="00197602"/>
    <w:rsid w:val="002719D0"/>
    <w:rsid w:val="002812F6"/>
    <w:rsid w:val="003207A9"/>
    <w:rsid w:val="00325127"/>
    <w:rsid w:val="003B3C98"/>
    <w:rsid w:val="003C5588"/>
    <w:rsid w:val="003F1721"/>
    <w:rsid w:val="00483056"/>
    <w:rsid w:val="004C3F43"/>
    <w:rsid w:val="00515E84"/>
    <w:rsid w:val="005F423E"/>
    <w:rsid w:val="0060689E"/>
    <w:rsid w:val="00624FC0"/>
    <w:rsid w:val="006A46FC"/>
    <w:rsid w:val="006D0F42"/>
    <w:rsid w:val="007D0E86"/>
    <w:rsid w:val="007F69A3"/>
    <w:rsid w:val="0081234E"/>
    <w:rsid w:val="008A3EBD"/>
    <w:rsid w:val="008F2B7D"/>
    <w:rsid w:val="0090007B"/>
    <w:rsid w:val="00970A18"/>
    <w:rsid w:val="00A51AAB"/>
    <w:rsid w:val="00A6413D"/>
    <w:rsid w:val="00A8305A"/>
    <w:rsid w:val="00AD2E65"/>
    <w:rsid w:val="00AD6319"/>
    <w:rsid w:val="00B034C2"/>
    <w:rsid w:val="00B144D8"/>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D7ED5"/>
  <w15:chartTrackingRefBased/>
  <w15:docId w15:val="{B2634B3A-A9E7-4397-9BD1-3C31A66C9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tt\AppData\Local\Microsoft\Office\16.0\DTS\en-FI%7bDF02B3DE-5804-4390-AEB0-00BD6D4674F8%7d\%7bBB2A8DE8-02CF-41D9-80DA-FCDCD7B14A58%7dTF86e768be-2d8d-49c5-ad69-eb7cdf4a973dbfb7c24c_win32-bb8612d0a43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1BA8D4019743489863E632EBDA49D4"/>
        <w:category>
          <w:name w:val="General"/>
          <w:gallery w:val="placeholder"/>
        </w:category>
        <w:types>
          <w:type w:val="bbPlcHdr"/>
        </w:types>
        <w:behaviors>
          <w:behavior w:val="content"/>
        </w:behaviors>
        <w:guid w:val="{4675CEA6-C7A7-46F6-A3BB-1E4A49E6FF62}"/>
      </w:docPartPr>
      <w:docPartBody>
        <w:p w:rsidR="00000000" w:rsidRDefault="00000000">
          <w:pPr>
            <w:pStyle w:val="FB1BA8D4019743489863E632EBDA49D4"/>
          </w:pPr>
          <w:r w:rsidRPr="00B7283D">
            <w:t>MODERN LIVING</w:t>
          </w:r>
        </w:p>
      </w:docPartBody>
    </w:docPart>
    <w:docPart>
      <w:docPartPr>
        <w:name w:val="2ED1F0A592EA4EA29E4B1907EA3E5AED"/>
        <w:category>
          <w:name w:val="General"/>
          <w:gallery w:val="placeholder"/>
        </w:category>
        <w:types>
          <w:type w:val="bbPlcHdr"/>
        </w:types>
        <w:behaviors>
          <w:behavior w:val="content"/>
        </w:behaviors>
        <w:guid w:val="{768261B0-F361-4DDE-98F3-2DCDB4AFFC63}"/>
      </w:docPartPr>
      <w:docPartBody>
        <w:p w:rsidR="00000000" w:rsidRDefault="00000000">
          <w:pPr>
            <w:pStyle w:val="2ED1F0A592EA4EA29E4B1907EA3E5AED"/>
          </w:pPr>
          <w:r w:rsidRPr="00B7283D">
            <w:t>Your guide to buy or rent</w:t>
          </w:r>
        </w:p>
      </w:docPartBody>
    </w:docPart>
    <w:docPart>
      <w:docPartPr>
        <w:name w:val="8251DA10C3A146DB85BB2AA682DFE8C6"/>
        <w:category>
          <w:name w:val="General"/>
          <w:gallery w:val="placeholder"/>
        </w:category>
        <w:types>
          <w:type w:val="bbPlcHdr"/>
        </w:types>
        <w:behaviors>
          <w:behavior w:val="content"/>
        </w:behaviors>
        <w:guid w:val="{0FA182A3-F478-47E5-BE03-95DBC9E485B8}"/>
      </w:docPartPr>
      <w:docPartBody>
        <w:p w:rsidR="00000000" w:rsidRDefault="00000000">
          <w:pPr>
            <w:pStyle w:val="8251DA10C3A146DB85BB2AA682DFE8C6"/>
          </w:pPr>
          <w:r w:rsidRPr="00B7283D">
            <w:t>OCTOBER / 20XX / ISSUE #10</w:t>
          </w:r>
        </w:p>
      </w:docPartBody>
    </w:docPart>
    <w:docPart>
      <w:docPartPr>
        <w:name w:val="19492D7634B748DAB283FB72CA223ADF"/>
        <w:category>
          <w:name w:val="General"/>
          <w:gallery w:val="placeholder"/>
        </w:category>
        <w:types>
          <w:type w:val="bbPlcHdr"/>
        </w:types>
        <w:behaviors>
          <w:behavior w:val="content"/>
        </w:behaviors>
        <w:guid w:val="{010759F6-1BB9-4388-8B87-8E2CECDF7E45}"/>
      </w:docPartPr>
      <w:docPartBody>
        <w:p w:rsidR="00000000" w:rsidRDefault="00000000">
          <w:pPr>
            <w:pStyle w:val="19492D7634B748DAB283FB72CA223ADF"/>
          </w:pPr>
          <w:r w:rsidRPr="00B7283D">
            <w:t>Ready to settle?</w:t>
          </w:r>
        </w:p>
      </w:docPartBody>
    </w:docPart>
    <w:docPart>
      <w:docPartPr>
        <w:name w:val="13359AB1747A4B83A3AEDBF603D35103"/>
        <w:category>
          <w:name w:val="General"/>
          <w:gallery w:val="placeholder"/>
        </w:category>
        <w:types>
          <w:type w:val="bbPlcHdr"/>
        </w:types>
        <w:behaviors>
          <w:behavior w:val="content"/>
        </w:behaviors>
        <w:guid w:val="{ECB1CABB-55FB-49FE-BB80-CD6A6C12D04C}"/>
      </w:docPartPr>
      <w:docPartBody>
        <w:p w:rsidR="00000000" w:rsidRDefault="00000000">
          <w:pPr>
            <w:pStyle w:val="13359AB1747A4B83A3AEDBF603D35103"/>
          </w:pPr>
          <w:r w:rsidRPr="00B7283D">
            <w:t>By Peyton Davis</w:t>
          </w:r>
        </w:p>
      </w:docPartBody>
    </w:docPart>
    <w:docPart>
      <w:docPartPr>
        <w:name w:val="9654081AABE44AB8B11E895DDC5C045C"/>
        <w:category>
          <w:name w:val="General"/>
          <w:gallery w:val="placeholder"/>
        </w:category>
        <w:types>
          <w:type w:val="bbPlcHdr"/>
        </w:types>
        <w:behaviors>
          <w:behavior w:val="content"/>
        </w:behaviors>
        <w:guid w:val="{E9F8AFBE-7B5B-40D0-8D4F-64CA18D055A8}"/>
      </w:docPartPr>
      <w:docPartBody>
        <w:p w:rsidR="00000000" w:rsidRPr="00B7283D" w:rsidRDefault="00000000"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B7283D" w:rsidRDefault="00000000"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00000000" w:rsidRDefault="00000000">
          <w:pPr>
            <w:pStyle w:val="9654081AABE44AB8B11E895DDC5C045C"/>
          </w:pPr>
          <w:r w:rsidRPr="00B7283D">
            <w:t>Newsletters are periodicals used to advertise or update your subscribers with information about your product or blog. Type the content of your newsletter here.</w:t>
          </w:r>
        </w:p>
      </w:docPartBody>
    </w:docPart>
    <w:docPart>
      <w:docPartPr>
        <w:name w:val="1157D9DB421F43F1A82E527F4209A722"/>
        <w:category>
          <w:name w:val="General"/>
          <w:gallery w:val="placeholder"/>
        </w:category>
        <w:types>
          <w:type w:val="bbPlcHdr"/>
        </w:types>
        <w:behaviors>
          <w:behavior w:val="content"/>
        </w:behaviors>
        <w:guid w:val="{E5F8940A-6032-4C09-81C1-34FD7CEB60C3}"/>
      </w:docPartPr>
      <w:docPartBody>
        <w:p w:rsidR="00000000" w:rsidRDefault="00000000">
          <w:pPr>
            <w:pStyle w:val="1157D9DB421F43F1A82E527F4209A722"/>
          </w:pPr>
          <w:r w:rsidRPr="00B7283D">
            <w:t>What’s New</w:t>
          </w:r>
        </w:p>
      </w:docPartBody>
    </w:docPart>
    <w:docPart>
      <w:docPartPr>
        <w:name w:val="A90837E85C9D41BCA134A402FA06B9AE"/>
        <w:category>
          <w:name w:val="General"/>
          <w:gallery w:val="placeholder"/>
        </w:category>
        <w:types>
          <w:type w:val="bbPlcHdr"/>
        </w:types>
        <w:behaviors>
          <w:behavior w:val="content"/>
        </w:behaviors>
        <w:guid w:val="{EF6BAEEC-2DE2-4BF2-977F-8D9F3686E99C}"/>
      </w:docPartPr>
      <w:docPartBody>
        <w:p w:rsidR="00000000" w:rsidRDefault="00000000">
          <w:pPr>
            <w:pStyle w:val="A90837E85C9D41BCA134A402FA06B9AE"/>
          </w:pPr>
          <w:r w:rsidRPr="00B7283D">
            <w:t>TAKE A LOOK INSIDE</w:t>
          </w:r>
        </w:p>
      </w:docPartBody>
    </w:docPart>
    <w:docPart>
      <w:docPartPr>
        <w:name w:val="0D46308FA5B2443A9AEFEF4FDA61F9D8"/>
        <w:category>
          <w:name w:val="General"/>
          <w:gallery w:val="placeholder"/>
        </w:category>
        <w:types>
          <w:type w:val="bbPlcHdr"/>
        </w:types>
        <w:behaviors>
          <w:behavior w:val="content"/>
        </w:behaviors>
        <w:guid w:val="{7FED9018-9873-4ED7-BEC3-DAF02E04D1BE}"/>
      </w:docPartPr>
      <w:docPartBody>
        <w:p w:rsidR="00000000" w:rsidRDefault="00000000">
          <w:pPr>
            <w:pStyle w:val="0D46308FA5B2443A9AEFEF4FDA61F9D8"/>
          </w:pPr>
          <w:r w:rsidRPr="00B7283D">
            <w:t>Add description text here to get your subscribers interested in your topic</w:t>
          </w:r>
        </w:p>
      </w:docPartBody>
    </w:docPart>
    <w:docPart>
      <w:docPartPr>
        <w:name w:val="8C5140759F584D999798368DB29FF03F"/>
        <w:category>
          <w:name w:val="General"/>
          <w:gallery w:val="placeholder"/>
        </w:category>
        <w:types>
          <w:type w:val="bbPlcHdr"/>
        </w:types>
        <w:behaviors>
          <w:behavior w:val="content"/>
        </w:behaviors>
        <w:guid w:val="{93D49665-B195-48A9-B416-169ED170C24D}"/>
      </w:docPartPr>
      <w:docPartBody>
        <w:p w:rsidR="00000000" w:rsidRDefault="00000000">
          <w:pPr>
            <w:pStyle w:val="8C5140759F584D999798368DB29FF03F"/>
          </w:pPr>
          <w:r w:rsidRPr="00B7283D">
            <w:t>PROPERTY TRENDS</w:t>
          </w:r>
        </w:p>
      </w:docPartBody>
    </w:docPart>
    <w:docPart>
      <w:docPartPr>
        <w:name w:val="4D2E2686B1F4464BB6BD6FE497C4DE62"/>
        <w:category>
          <w:name w:val="General"/>
          <w:gallery w:val="placeholder"/>
        </w:category>
        <w:types>
          <w:type w:val="bbPlcHdr"/>
        </w:types>
        <w:behaviors>
          <w:behavior w:val="content"/>
        </w:behaviors>
        <w:guid w:val="{491670E3-A3E4-42BD-9BF8-29B8CFC563B8}"/>
      </w:docPartPr>
      <w:docPartBody>
        <w:p w:rsidR="00000000" w:rsidRDefault="00000000">
          <w:pPr>
            <w:pStyle w:val="4D2E2686B1F4464BB6BD6FE497C4DE62"/>
          </w:pPr>
          <w:r w:rsidRPr="00B7283D">
            <w:t>Add description text here to get your subscribers interested in your topic</w:t>
          </w:r>
        </w:p>
      </w:docPartBody>
    </w:docPart>
    <w:docPart>
      <w:docPartPr>
        <w:name w:val="573F10A57A5948198495E7B0710EFC7E"/>
        <w:category>
          <w:name w:val="General"/>
          <w:gallery w:val="placeholder"/>
        </w:category>
        <w:types>
          <w:type w:val="bbPlcHdr"/>
        </w:types>
        <w:behaviors>
          <w:behavior w:val="content"/>
        </w:behaviors>
        <w:guid w:val="{6120E4E2-7EDC-4F6D-9C07-23A4BC7E78A2}"/>
      </w:docPartPr>
      <w:docPartBody>
        <w:p w:rsidR="00000000" w:rsidRDefault="00000000">
          <w:pPr>
            <w:pStyle w:val="573F10A57A5948198495E7B0710EFC7E"/>
          </w:pPr>
          <w:r w:rsidRPr="00B7283D">
            <w:t>ARE YOU READY TO LIST?</w:t>
          </w:r>
        </w:p>
      </w:docPartBody>
    </w:docPart>
    <w:docPart>
      <w:docPartPr>
        <w:name w:val="718F391599434D7A915FFE22AD7089B2"/>
        <w:category>
          <w:name w:val="General"/>
          <w:gallery w:val="placeholder"/>
        </w:category>
        <w:types>
          <w:type w:val="bbPlcHdr"/>
        </w:types>
        <w:behaviors>
          <w:behavior w:val="content"/>
        </w:behaviors>
        <w:guid w:val="{F75191A1-1F7B-41FC-9EC9-484F5294FAA9}"/>
      </w:docPartPr>
      <w:docPartBody>
        <w:p w:rsidR="00000000" w:rsidRDefault="00000000">
          <w:pPr>
            <w:pStyle w:val="718F391599434D7A915FFE22AD7089B2"/>
          </w:pPr>
          <w:r w:rsidRPr="00B7283D">
            <w:t>Add description text here to get your subscribers interested in your topic</w:t>
          </w:r>
        </w:p>
      </w:docPartBody>
    </w:docPart>
    <w:docPart>
      <w:docPartPr>
        <w:name w:val="62FE50E6C1244AC38914A67CB5FB84CE"/>
        <w:category>
          <w:name w:val="General"/>
          <w:gallery w:val="placeholder"/>
        </w:category>
        <w:types>
          <w:type w:val="bbPlcHdr"/>
        </w:types>
        <w:behaviors>
          <w:behavior w:val="content"/>
        </w:behaviors>
        <w:guid w:val="{79DA6CA6-4A1B-4175-9B25-DB62BCAEA29D}"/>
      </w:docPartPr>
      <w:docPartBody>
        <w:p w:rsidR="00000000" w:rsidRDefault="00000000">
          <w:pPr>
            <w:pStyle w:val="62FE50E6C1244AC38914A67CB5FB84CE"/>
          </w:pPr>
          <w:r w:rsidRPr="00DD692E">
            <w:t>Take a look inside</w:t>
          </w:r>
        </w:p>
      </w:docPartBody>
    </w:docPart>
    <w:docPart>
      <w:docPartPr>
        <w:name w:val="149D9D5607A644F4824107B59686B23B"/>
        <w:category>
          <w:name w:val="General"/>
          <w:gallery w:val="placeholder"/>
        </w:category>
        <w:types>
          <w:type w:val="bbPlcHdr"/>
        </w:types>
        <w:behaviors>
          <w:behavior w:val="content"/>
        </w:behaviors>
        <w:guid w:val="{516804D5-D292-48E8-A3D1-C7810463F2BE}"/>
      </w:docPartPr>
      <w:docPartBody>
        <w:p w:rsidR="00000000" w:rsidRDefault="00000000">
          <w:pPr>
            <w:pStyle w:val="149D9D5607A644F4824107B59686B23B"/>
          </w:pPr>
          <w:r w:rsidRPr="00DD692E">
            <w:t>By Kemen Ikaztegieta</w:t>
          </w:r>
        </w:p>
      </w:docPartBody>
    </w:docPart>
    <w:docPart>
      <w:docPartPr>
        <w:name w:val="90C275011FAF41DCA84169827031D4E0"/>
        <w:category>
          <w:name w:val="General"/>
          <w:gallery w:val="placeholder"/>
        </w:category>
        <w:types>
          <w:type w:val="bbPlcHdr"/>
        </w:types>
        <w:behaviors>
          <w:behavior w:val="content"/>
        </w:behaviors>
        <w:guid w:val="{A51E10AC-C5A6-4679-92F8-106BF57A8C56}"/>
      </w:docPartPr>
      <w:docPartBody>
        <w:p w:rsidR="00000000" w:rsidRPr="00DD692E" w:rsidRDefault="00000000"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DD692E" w:rsidRDefault="00000000"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000000" w:rsidRDefault="00000000">
          <w:pPr>
            <w:pStyle w:val="90C275011FAF41DCA84169827031D4E0"/>
          </w:pPr>
          <w:r w:rsidRPr="00DD692E">
            <w:t>Newsletters are periodicals use to advertise or update your subscribers with information about your product or blog. Type the content of your newsletter here.</w:t>
          </w:r>
        </w:p>
      </w:docPartBody>
    </w:docPart>
    <w:docPart>
      <w:docPartPr>
        <w:name w:val="E2A4EB69C1D748F382EC7C6094D15A3F"/>
        <w:category>
          <w:name w:val="General"/>
          <w:gallery w:val="placeholder"/>
        </w:category>
        <w:types>
          <w:type w:val="bbPlcHdr"/>
        </w:types>
        <w:behaviors>
          <w:behavior w:val="content"/>
        </w:behaviors>
        <w:guid w:val="{396B874C-6E19-4541-99CE-46370EB3E1DD}"/>
      </w:docPartPr>
      <w:docPartBody>
        <w:p w:rsidR="00000000" w:rsidRDefault="00000000">
          <w:pPr>
            <w:pStyle w:val="E2A4EB69C1D748F382EC7C6094D15A3F"/>
          </w:pPr>
          <w:r w:rsidRPr="00DD692E">
            <w:t>Property trends</w:t>
          </w:r>
        </w:p>
      </w:docPartBody>
    </w:docPart>
    <w:docPart>
      <w:docPartPr>
        <w:name w:val="FE5C544D84D84A8EA56E9609EEFFDAF2"/>
        <w:category>
          <w:name w:val="General"/>
          <w:gallery w:val="placeholder"/>
        </w:category>
        <w:types>
          <w:type w:val="bbPlcHdr"/>
        </w:types>
        <w:behaviors>
          <w:behavior w:val="content"/>
        </w:behaviors>
        <w:guid w:val="{278C6F23-F748-47AB-9669-6F405FC6982C}"/>
      </w:docPartPr>
      <w:docPartBody>
        <w:p w:rsidR="00000000" w:rsidRDefault="00000000">
          <w:pPr>
            <w:pStyle w:val="FE5C544D84D84A8EA56E9609EEFFDAF2"/>
          </w:pPr>
          <w:r w:rsidRPr="00DD692E">
            <w:t>By Vanja Jovanovic</w:t>
          </w:r>
        </w:p>
      </w:docPartBody>
    </w:docPart>
    <w:docPart>
      <w:docPartPr>
        <w:name w:val="1FA60631E256452EAF407943255D9183"/>
        <w:category>
          <w:name w:val="General"/>
          <w:gallery w:val="placeholder"/>
        </w:category>
        <w:types>
          <w:type w:val="bbPlcHdr"/>
        </w:types>
        <w:behaviors>
          <w:behavior w:val="content"/>
        </w:behaviors>
        <w:guid w:val="{AE68AB47-9EEF-4DB8-B7D6-65E790BE2D76}"/>
      </w:docPartPr>
      <w:docPartBody>
        <w:p w:rsidR="00000000" w:rsidRPr="00DD692E" w:rsidRDefault="00000000"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Pr="00DD692E" w:rsidRDefault="00000000" w:rsidP="00DD692E">
          <w:r w:rsidRPr="00DD692E">
            <w:t xml:space="preserve">Newsletters are periodicals used to advertise or update your subscribers with information about your product or blog. Type the content of your newsletter here. </w:t>
          </w:r>
        </w:p>
        <w:p w:rsidR="00000000" w:rsidRDefault="00000000">
          <w:pPr>
            <w:pStyle w:val="1FA60631E256452EAF407943255D9183"/>
          </w:pPr>
          <w:r w:rsidRPr="00DD692E">
            <w:t>Newsletters are periodicals used to advertise or update your subscribers with information about your product or blog. Type the content of your newsletter here.</w:t>
          </w:r>
        </w:p>
      </w:docPartBody>
    </w:docPart>
    <w:docPart>
      <w:docPartPr>
        <w:name w:val="263371873A704E4D80752E3F4715821D"/>
        <w:category>
          <w:name w:val="General"/>
          <w:gallery w:val="placeholder"/>
        </w:category>
        <w:types>
          <w:type w:val="bbPlcHdr"/>
        </w:types>
        <w:behaviors>
          <w:behavior w:val="content"/>
        </w:behaviors>
        <w:guid w:val="{A4661A54-42B9-4D6B-8907-14DE8032B1D7}"/>
      </w:docPartPr>
      <w:docPartBody>
        <w:p w:rsidR="00000000" w:rsidRDefault="00000000">
          <w:pPr>
            <w:pStyle w:val="263371873A704E4D80752E3F4715821D"/>
          </w:pPr>
          <w:r w:rsidRPr="00DD692E">
            <w:rPr>
              <w:rStyle w:val="PlaceholderText"/>
            </w:rPr>
            <w:t xml:space="preserve">Are you </w:t>
          </w:r>
          <w:r>
            <w:rPr>
              <w:rStyle w:val="PlaceholderText"/>
            </w:rPr>
            <w:br/>
          </w:r>
          <w:r w:rsidRPr="00DD692E">
            <w:rPr>
              <w:rStyle w:val="PlaceholderText"/>
            </w:rPr>
            <w:t>ready to list?</w:t>
          </w:r>
        </w:p>
      </w:docPartBody>
    </w:docPart>
    <w:docPart>
      <w:docPartPr>
        <w:name w:val="AE0493C3235C49128B83FE16A5EFA084"/>
        <w:category>
          <w:name w:val="General"/>
          <w:gallery w:val="placeholder"/>
        </w:category>
        <w:types>
          <w:type w:val="bbPlcHdr"/>
        </w:types>
        <w:behaviors>
          <w:behavior w:val="content"/>
        </w:behaviors>
        <w:guid w:val="{A7DFBE94-DEF3-4284-B05C-C6347ECFAF4D}"/>
      </w:docPartPr>
      <w:docPartBody>
        <w:p w:rsidR="00000000" w:rsidRDefault="00000000">
          <w:pPr>
            <w:pStyle w:val="AE0493C3235C49128B83FE16A5EFA084"/>
          </w:pPr>
          <w:r w:rsidRPr="00DD692E">
            <w:t>By Adrian King</w:t>
          </w:r>
        </w:p>
      </w:docPartBody>
    </w:docPart>
    <w:docPart>
      <w:docPartPr>
        <w:name w:val="8D57F0A51CAA4330A7B0214FEB473B3A"/>
        <w:category>
          <w:name w:val="General"/>
          <w:gallery w:val="placeholder"/>
        </w:category>
        <w:types>
          <w:type w:val="bbPlcHdr"/>
        </w:types>
        <w:behaviors>
          <w:behavior w:val="content"/>
        </w:behaviors>
        <w:guid w:val="{93FC77A8-83E8-4107-84E4-C64A5119FD01}"/>
      </w:docPartPr>
      <w:docPartBody>
        <w:p w:rsidR="00000000" w:rsidRPr="00DD692E" w:rsidRDefault="00000000"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000000" w:rsidRDefault="00000000">
          <w:pPr>
            <w:pStyle w:val="8D57F0A51CAA4330A7B0214FEB473B3A"/>
          </w:pPr>
          <w:r w:rsidRPr="00DD692E">
            <w:t xml:space="preserve">Newsletters are periodicals used to advertise or update your subscribers with information about your product or blog. Type the content of your newsletter here.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Next LT Pro Medium">
    <w:altName w:val="Calibri"/>
    <w:panose1 w:val="00000000000000000000"/>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FD"/>
    <w:rsid w:val="00A51AAB"/>
    <w:rsid w:val="00E17CFD"/>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en-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1BA8D4019743489863E632EBDA49D4">
    <w:name w:val="FB1BA8D4019743489863E632EBDA49D4"/>
  </w:style>
  <w:style w:type="paragraph" w:customStyle="1" w:styleId="2ED1F0A592EA4EA29E4B1907EA3E5AED">
    <w:name w:val="2ED1F0A592EA4EA29E4B1907EA3E5AED"/>
  </w:style>
  <w:style w:type="paragraph" w:customStyle="1" w:styleId="8251DA10C3A146DB85BB2AA682DFE8C6">
    <w:name w:val="8251DA10C3A146DB85BB2AA682DFE8C6"/>
  </w:style>
  <w:style w:type="paragraph" w:customStyle="1" w:styleId="19492D7634B748DAB283FB72CA223ADF">
    <w:name w:val="19492D7634B748DAB283FB72CA223ADF"/>
  </w:style>
  <w:style w:type="paragraph" w:customStyle="1" w:styleId="13359AB1747A4B83A3AEDBF603D35103">
    <w:name w:val="13359AB1747A4B83A3AEDBF603D35103"/>
  </w:style>
  <w:style w:type="paragraph" w:customStyle="1" w:styleId="9654081AABE44AB8B11E895DDC5C045C">
    <w:name w:val="9654081AABE44AB8B11E895DDC5C045C"/>
  </w:style>
  <w:style w:type="paragraph" w:customStyle="1" w:styleId="1157D9DB421F43F1A82E527F4209A722">
    <w:name w:val="1157D9DB421F43F1A82E527F4209A722"/>
  </w:style>
  <w:style w:type="paragraph" w:customStyle="1" w:styleId="A90837E85C9D41BCA134A402FA06B9AE">
    <w:name w:val="A90837E85C9D41BCA134A402FA06B9AE"/>
  </w:style>
  <w:style w:type="paragraph" w:customStyle="1" w:styleId="0D46308FA5B2443A9AEFEF4FDA61F9D8">
    <w:name w:val="0D46308FA5B2443A9AEFEF4FDA61F9D8"/>
  </w:style>
  <w:style w:type="paragraph" w:customStyle="1" w:styleId="8C5140759F584D999798368DB29FF03F">
    <w:name w:val="8C5140759F584D999798368DB29FF03F"/>
  </w:style>
  <w:style w:type="paragraph" w:customStyle="1" w:styleId="4D2E2686B1F4464BB6BD6FE497C4DE62">
    <w:name w:val="4D2E2686B1F4464BB6BD6FE497C4DE62"/>
  </w:style>
  <w:style w:type="paragraph" w:customStyle="1" w:styleId="573F10A57A5948198495E7B0710EFC7E">
    <w:name w:val="573F10A57A5948198495E7B0710EFC7E"/>
  </w:style>
  <w:style w:type="paragraph" w:customStyle="1" w:styleId="718F391599434D7A915FFE22AD7089B2">
    <w:name w:val="718F391599434D7A915FFE22AD7089B2"/>
  </w:style>
  <w:style w:type="paragraph" w:customStyle="1" w:styleId="62FE50E6C1244AC38914A67CB5FB84CE">
    <w:name w:val="62FE50E6C1244AC38914A67CB5FB84CE"/>
  </w:style>
  <w:style w:type="paragraph" w:customStyle="1" w:styleId="149D9D5607A644F4824107B59686B23B">
    <w:name w:val="149D9D5607A644F4824107B59686B23B"/>
  </w:style>
  <w:style w:type="paragraph" w:customStyle="1" w:styleId="90C275011FAF41DCA84169827031D4E0">
    <w:name w:val="90C275011FAF41DCA84169827031D4E0"/>
  </w:style>
  <w:style w:type="paragraph" w:customStyle="1" w:styleId="E2A4EB69C1D748F382EC7C6094D15A3F">
    <w:name w:val="E2A4EB69C1D748F382EC7C6094D15A3F"/>
  </w:style>
  <w:style w:type="paragraph" w:customStyle="1" w:styleId="FE5C544D84D84A8EA56E9609EEFFDAF2">
    <w:name w:val="FE5C544D84D84A8EA56E9609EEFFDAF2"/>
  </w:style>
  <w:style w:type="paragraph" w:customStyle="1" w:styleId="1FA60631E256452EAF407943255D9183">
    <w:name w:val="1FA60631E256452EAF407943255D9183"/>
  </w:style>
  <w:style w:type="character" w:styleId="PlaceholderText">
    <w:name w:val="Placeholder Text"/>
    <w:basedOn w:val="DefaultParagraphFont"/>
    <w:uiPriority w:val="99"/>
    <w:semiHidden/>
    <w:rPr>
      <w:color w:val="808080"/>
    </w:rPr>
  </w:style>
  <w:style w:type="paragraph" w:customStyle="1" w:styleId="263371873A704E4D80752E3F4715821D">
    <w:name w:val="263371873A704E4D80752E3F4715821D"/>
  </w:style>
  <w:style w:type="paragraph" w:customStyle="1" w:styleId="AE0493C3235C49128B83FE16A5EFA084">
    <w:name w:val="AE0493C3235C49128B83FE16A5EFA084"/>
  </w:style>
  <w:style w:type="paragraph" w:customStyle="1" w:styleId="8D57F0A51CAA4330A7B0214FEB473B3A">
    <w:name w:val="8D57F0A51CAA4330A7B0214FEB473B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5A5170-07DC-4209-9876-CFE1BC86B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3B5D64-996A-4FA1-B38B-D74A69385AF9}">
  <ds:schemaRefs>
    <ds:schemaRef ds:uri="http://schemas.openxmlformats.org/officeDocument/2006/bibliography"/>
  </ds:schemaRefs>
</ds:datastoreItem>
</file>

<file path=customXml/itemProps3.xml><?xml version="1.0" encoding="utf-8"?>
<ds:datastoreItem xmlns:ds="http://schemas.openxmlformats.org/officeDocument/2006/customXml" ds:itemID="{6A372E05-7210-4108-9E12-368A44EA4A9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2395B69-3D62-46B9-A92D-12B9EBDF1CB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{BB2A8DE8-02CF-41D9-80DA-FCDCD7B14A58}TF86e768be-2d8d-49c5-ad69-eb7cdf4a973dbfb7c24c_win32-bb8612d0a43e</Template>
  <TotalTime>4</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Ilkka Kettunen</dc:creator>
  <cp:keywords/>
  <dc:description/>
  <cp:lastModifiedBy>Ilkka Kettunen</cp:lastModifiedBy>
  <cp:revision>1</cp:revision>
  <dcterms:created xsi:type="dcterms:W3CDTF">2026-04-23T12:14:00Z</dcterms:created>
  <dcterms:modified xsi:type="dcterms:W3CDTF">2026-04-23T12:18:00Z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